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A588" w14:textId="6E25D916" w:rsidR="00E91EE8" w:rsidRPr="00E91EE8" w:rsidRDefault="00E91EE8" w:rsidP="00E91EE8">
      <w:pPr>
        <w:pStyle w:val="KonuBal"/>
      </w:pPr>
      <w:r w:rsidRPr="00E91EE8">
        <w:t>3. Kısa Rapor</w:t>
      </w:r>
    </w:p>
    <w:p w14:paraId="203B362D" w14:textId="6C32A661" w:rsidR="00A10484" w:rsidRDefault="00A10484">
      <w:pPr>
        <w:pStyle w:val="KonuBal"/>
      </w:pPr>
    </w:p>
    <w:p w14:paraId="1A9A2CC0" w14:textId="08A165A7" w:rsidR="00855982" w:rsidRPr="00855982" w:rsidRDefault="00E91EE8" w:rsidP="00E91EE8">
      <w:pPr>
        <w:pStyle w:val="Balk1"/>
        <w:pBdr>
          <w:bottom w:val="single" w:sz="4" w:space="2" w:color="595959" w:themeColor="text1" w:themeTint="A6"/>
        </w:pBdr>
      </w:pPr>
      <w:r w:rsidRPr="00E91EE8">
        <w:t>1) Projenin Amacı ve Senaryonun Açıklaması</w:t>
      </w:r>
    </w:p>
    <w:p w14:paraId="5CE8B36C" w14:textId="77777777" w:rsidR="00E91EE8" w:rsidRPr="00E91EE8" w:rsidRDefault="00E91EE8" w:rsidP="00E91EE8">
      <w:r w:rsidRPr="00E91EE8">
        <w:t>Bu proje, üniversite/kurum bünyesindeki kulüplerin etkinliklerini yönetmek ve kullanıcıların (öğrenciler/personel) bu etkinliklere kayıt olmasını sağlamak için geliştirilmiş bir web uygulamasıdır. Rollere dayalı yetkilendirme mevcuttur:</w:t>
      </w:r>
    </w:p>
    <w:p w14:paraId="66383131" w14:textId="77777777" w:rsidR="00E91EE8" w:rsidRPr="00E91EE8" w:rsidRDefault="00E91EE8" w:rsidP="00E91EE8">
      <w:r w:rsidRPr="00E91EE8">
        <w:t>- Admin ve Kulüp Yöneticisi: Kulüp ve etkinlik CRUD işlemleri, etkinlik kayıtlarını yönetme (onay/ret, geldi/gelmedi işaretleme).</w:t>
      </w:r>
    </w:p>
    <w:p w14:paraId="14C4016A" w14:textId="77777777" w:rsidR="00E91EE8" w:rsidRPr="00E91EE8" w:rsidRDefault="00E91EE8" w:rsidP="00E91EE8">
      <w:r w:rsidRPr="00E91EE8">
        <w:t>- Öğrenci/Personel (Genel kullanıcı): Etkinlikleri görüntüleme ve giriş yaptıktan sonra etkinliklere kayıt olma. “Profilim” sayfasında kayıtlı olduğu etkinlikleri görebilir.</w:t>
      </w:r>
    </w:p>
    <w:p w14:paraId="3E770677" w14:textId="77777777" w:rsidR="00E91EE8" w:rsidRPr="00E91EE8" w:rsidRDefault="00E91EE8" w:rsidP="00E91EE8"/>
    <w:p w14:paraId="773FDD97" w14:textId="77777777" w:rsidR="00E91EE8" w:rsidRPr="00E91EE8" w:rsidRDefault="00E91EE8" w:rsidP="00E91EE8">
      <w:r w:rsidRPr="00E91EE8">
        <w:t>Temel akış:</w:t>
      </w:r>
    </w:p>
    <w:p w14:paraId="6824EC4E" w14:textId="77777777" w:rsidR="00E91EE8" w:rsidRPr="00E91EE8" w:rsidRDefault="00E91EE8" w:rsidP="00E91EE8">
      <w:r w:rsidRPr="00E91EE8">
        <w:t>- Kullanıcı kayıt olur ve giriş yapar (cookie tabanlı kimlik doğrulama).</w:t>
      </w:r>
    </w:p>
    <w:p w14:paraId="6B8A4F50" w14:textId="77777777" w:rsidR="00E91EE8" w:rsidRPr="00E91EE8" w:rsidRDefault="00E91EE8" w:rsidP="00E91EE8">
      <w:r w:rsidRPr="00E91EE8">
        <w:t>- Yönetim panelinden kulüpler ve kulüplere bağlı etkinlikler oluşturulur, düzenlenir, silinir.</w:t>
      </w:r>
    </w:p>
    <w:p w14:paraId="3411AE3E" w14:textId="77777777" w:rsidR="00E91EE8" w:rsidRPr="00E91EE8" w:rsidRDefault="00E91EE8" w:rsidP="00E91EE8">
      <w:r w:rsidRPr="00E91EE8">
        <w:t>- Etkinlik listesinde kulüp, tarih aralığı ve durum (Planlandi/Tamamlandi/Iptal) filtreleri ile arama yapılır.</w:t>
      </w:r>
    </w:p>
    <w:p w14:paraId="255655DE" w14:textId="77777777" w:rsidR="00E91EE8" w:rsidRPr="00E91EE8" w:rsidRDefault="00E91EE8" w:rsidP="00E91EE8">
      <w:r w:rsidRPr="00E91EE8">
        <w:t>- Kullanıcı etkinlik “Detay” veya ana sayfa listesi üzerinden “Kayıt Ol” butonu ile kayıt olur; kontenjan, kayıtlı kişi ve kalan kontenjan bilgileri gösterilir ve anında güncellenir.</w:t>
      </w:r>
    </w:p>
    <w:p w14:paraId="1F8650FE" w14:textId="7C28FB37" w:rsidR="00855982" w:rsidRDefault="00E91EE8" w:rsidP="00E91EE8">
      <w:r w:rsidRPr="00E91EE8">
        <w:t>- Admin/Kulüp Yöneticisi, katılımcı listesinde onay ve katılım durumlarını AJAX ile günceller.</w:t>
      </w:r>
    </w:p>
    <w:p w14:paraId="0D052230" w14:textId="77777777" w:rsidR="00E91EE8" w:rsidRDefault="00E91EE8" w:rsidP="00E91EE8"/>
    <w:p w14:paraId="46BF648B" w14:textId="67429246" w:rsidR="00E91EE8" w:rsidRDefault="00E91EE8" w:rsidP="00E91EE8">
      <w:pPr>
        <w:pStyle w:val="Balk1"/>
      </w:pPr>
      <w:r w:rsidRPr="00E91EE8">
        <w:t>2) Veri Tabanı Diyagramı (Tablolar ve İlişkiler)</w:t>
      </w:r>
    </w:p>
    <w:p w14:paraId="4B8262DD" w14:textId="77777777" w:rsidR="00E91EE8" w:rsidRPr="00E91EE8" w:rsidRDefault="00E91EE8" w:rsidP="00E91EE8">
      <w:r w:rsidRPr="00E91EE8">
        <w:t>Tablolar:</w:t>
      </w:r>
    </w:p>
    <w:p w14:paraId="6417A41B" w14:textId="77777777" w:rsidR="00E91EE8" w:rsidRPr="00E91EE8" w:rsidRDefault="00E91EE8" w:rsidP="00E91EE8">
      <w:r w:rsidRPr="00E91EE8">
        <w:t>- Users (Id PK, AdSoyad, Email, SifreHash, Rol)</w:t>
      </w:r>
    </w:p>
    <w:p w14:paraId="79FF8841" w14:textId="77777777" w:rsidR="00E91EE8" w:rsidRPr="00E91EE8" w:rsidRDefault="00E91EE8" w:rsidP="00E91EE8">
      <w:r w:rsidRPr="00E91EE8">
        <w:t>- Clubs (Id PK, Ad, Aciklama, KurulusTarihi, AktifMi)</w:t>
      </w:r>
    </w:p>
    <w:p w14:paraId="5B1B2DC2" w14:textId="77777777" w:rsidR="00E91EE8" w:rsidRPr="00E91EE8" w:rsidRDefault="00E91EE8" w:rsidP="00E91EE8">
      <w:r w:rsidRPr="00E91EE8">
        <w:t>- Events (Id PK, ClubId FK-&gt;Clubs.Id, Baslik, Aciklama, BaslangicTarihi, BitisTarihi, Kontenjan, Konum, Durum)</w:t>
      </w:r>
    </w:p>
    <w:p w14:paraId="5E2A4340" w14:textId="01213FE9" w:rsidR="00E91EE8" w:rsidRPr="00E91EE8" w:rsidRDefault="00E91EE8" w:rsidP="00E91EE8">
      <w:r w:rsidRPr="00E91EE8">
        <w:t>- EventRegistrations (Id PK, EventId FK-&gt;Events.Id, UserId FK-&gt;Users.Id, KayitTarihi, OnayDurumu, KatilimDurumu</w:t>
      </w:r>
    </w:p>
    <w:p w14:paraId="1662E012" w14:textId="77777777" w:rsidR="00E91EE8" w:rsidRPr="00E91EE8" w:rsidRDefault="00E91EE8" w:rsidP="00E91EE8">
      <w:r w:rsidRPr="00E91EE8">
        <w:t>İlişkiler:</w:t>
      </w:r>
    </w:p>
    <w:p w14:paraId="6A3AC2A4" w14:textId="77777777" w:rsidR="00E91EE8" w:rsidRPr="00E91EE8" w:rsidRDefault="00E91EE8" w:rsidP="00E91EE8">
      <w:r w:rsidRPr="00E91EE8">
        <w:t>- Clubs 1—N Events: Her kulübün birden çok etkinliği olabilir.</w:t>
      </w:r>
    </w:p>
    <w:p w14:paraId="6B49FEF1" w14:textId="77777777" w:rsidR="00E91EE8" w:rsidRPr="00E91EE8" w:rsidRDefault="00E91EE8" w:rsidP="00E91EE8">
      <w:r w:rsidRPr="00E91EE8">
        <w:lastRenderedPageBreak/>
        <w:t>- Events 1—N EventRegistrations: Her etkinliğin birden çok katılım kaydı olabilir.</w:t>
      </w:r>
    </w:p>
    <w:p w14:paraId="10C65CF0" w14:textId="77777777" w:rsidR="00E91EE8" w:rsidRPr="00E91EE8" w:rsidRDefault="00E91EE8" w:rsidP="00E91EE8">
      <w:r w:rsidRPr="00E91EE8">
        <w:t>- Users 1—N EventRegistrations: Her kullanıcı birden fazla etkinliğe kayıt olabilir.</w:t>
      </w:r>
    </w:p>
    <w:p w14:paraId="24E8208E" w14:textId="77777777" w:rsidR="00E91EE8" w:rsidRPr="00E91EE8" w:rsidRDefault="00E91EE8" w:rsidP="00E91EE8"/>
    <w:p w14:paraId="7835B85B" w14:textId="77777777" w:rsidR="00E91EE8" w:rsidRPr="00E91EE8" w:rsidRDefault="00E91EE8" w:rsidP="00E91EE8">
      <w:r w:rsidRPr="00E91EE8">
        <w:t>Kısıtlar/İndeksler:</w:t>
      </w:r>
    </w:p>
    <w:p w14:paraId="3FEE73EB" w14:textId="77777777" w:rsidR="00E91EE8" w:rsidRPr="00E91EE8" w:rsidRDefault="00E91EE8" w:rsidP="00E91EE8">
      <w:r w:rsidRPr="00E91EE8">
        <w:t>- EventRegistrations üzerinde (EventId, UserId) benzersiz indeks: Aynı etkinliğe aynı kullanıcının birden fazla kayıt olmasını engeller.</w:t>
      </w:r>
    </w:p>
    <w:p w14:paraId="39E1D7C3" w14:textId="77777777" w:rsidR="00E91EE8" w:rsidRPr="00E91EE8" w:rsidRDefault="00E91EE8" w:rsidP="00E91EE8">
      <w:r w:rsidRPr="00E91EE8">
        <w:t>- Events.ClubId ve EventRegistrations.EventId/UserId yabancı anahtar kısıtları.</w:t>
      </w:r>
    </w:p>
    <w:p w14:paraId="281F2211" w14:textId="77777777" w:rsidR="00E91EE8" w:rsidRPr="00E91EE8" w:rsidRDefault="00E91EE8" w:rsidP="00E91EE8"/>
    <w:p w14:paraId="539C28E0" w14:textId="77777777" w:rsidR="00E91EE8" w:rsidRPr="00E91EE8" w:rsidRDefault="00E91EE8" w:rsidP="00E91EE8">
      <w:r w:rsidRPr="00E91EE8">
        <w:t>İlişkiler:</w:t>
      </w:r>
    </w:p>
    <w:p w14:paraId="28D8F52A" w14:textId="77777777" w:rsidR="00E91EE8" w:rsidRPr="00E91EE8" w:rsidRDefault="00E91EE8" w:rsidP="00E91EE8">
      <w:r w:rsidRPr="00E91EE8">
        <w:t>Clubs (1) ───&lt; Events (N)</w:t>
      </w:r>
    </w:p>
    <w:p w14:paraId="2642134B" w14:textId="77777777" w:rsidR="00E91EE8" w:rsidRPr="00E91EE8" w:rsidRDefault="00E91EE8" w:rsidP="00E91EE8">
      <w:r w:rsidRPr="00E91EE8">
        <w:t>Events (1) ───&lt; EventRegistrations (N)</w:t>
      </w:r>
    </w:p>
    <w:p w14:paraId="4FEADF37" w14:textId="77777777" w:rsidR="00E91EE8" w:rsidRPr="00E91EE8" w:rsidRDefault="00E91EE8" w:rsidP="00E91EE8">
      <w:r w:rsidRPr="00E91EE8">
        <w:t>Users (1) ───&lt; EventRegistrations (N)</w:t>
      </w:r>
    </w:p>
    <w:p w14:paraId="68AE4CA8" w14:textId="008218F3" w:rsidR="00E91EE8" w:rsidRDefault="00E91EE8" w:rsidP="00E91EE8">
      <w:r w:rsidRPr="00E91EE8">
        <w:t>Unique: EventRegistrations(EventId, UserId)</w:t>
      </w:r>
    </w:p>
    <w:p w14:paraId="7FDB3F21" w14:textId="77777777" w:rsidR="00E91EE8" w:rsidRDefault="00E91EE8" w:rsidP="00E91EE8"/>
    <w:p w14:paraId="6256BC2D" w14:textId="77777777" w:rsidR="00E91EE8" w:rsidRPr="00E91EE8" w:rsidRDefault="00E91EE8" w:rsidP="00E91EE8">
      <w:pPr>
        <w:pStyle w:val="Balk1"/>
      </w:pPr>
    </w:p>
    <w:p w14:paraId="5DE736A1" w14:textId="347E011C" w:rsidR="00E91EE8" w:rsidRDefault="00E91EE8" w:rsidP="00E91EE8">
      <w:pPr>
        <w:pStyle w:val="Balk1"/>
      </w:pPr>
      <w:r w:rsidRPr="00E91EE8">
        <w:t>3) Kullandığınız Önemli Teknolojiler ve Tasarım Kararları</w:t>
      </w:r>
    </w:p>
    <w:p w14:paraId="7D7A8708" w14:textId="77777777" w:rsidR="00E91EE8" w:rsidRDefault="00E91EE8" w:rsidP="00E91EE8"/>
    <w:p w14:paraId="481FEC35" w14:textId="77777777" w:rsidR="00E91EE8" w:rsidRPr="00E91EE8" w:rsidRDefault="00E91EE8" w:rsidP="00E91EE8">
      <w:r w:rsidRPr="00E91EE8">
        <w:t>Teknolojiler:</w:t>
      </w:r>
    </w:p>
    <w:p w14:paraId="0BB5909D" w14:textId="77777777" w:rsidR="00E91EE8" w:rsidRPr="00E91EE8" w:rsidRDefault="00E91EE8" w:rsidP="00E91EE8">
      <w:r w:rsidRPr="00E91EE8">
        <w:t>- .NET 8, C# 12</w:t>
      </w:r>
    </w:p>
    <w:p w14:paraId="4F7984F7" w14:textId="77777777" w:rsidR="00E91EE8" w:rsidRPr="00E91EE8" w:rsidRDefault="00E91EE8" w:rsidP="00E91EE8">
      <w:r w:rsidRPr="00E91EE8">
        <w:t>- ASP.NET Core MVC + Razor Görünümleri (Razor Pages yerine MVC yapısı)</w:t>
      </w:r>
    </w:p>
    <w:p w14:paraId="03EEDED6" w14:textId="77777777" w:rsidR="00E91EE8" w:rsidRPr="00E91EE8" w:rsidRDefault="00E91EE8" w:rsidP="00E91EE8">
      <w:r w:rsidRPr="00E91EE8">
        <w:t>- Entity Framework Core (Code First, Migrations)</w:t>
      </w:r>
    </w:p>
    <w:p w14:paraId="7DE768D1" w14:textId="77777777" w:rsidR="00E91EE8" w:rsidRPr="00E91EE8" w:rsidRDefault="00E91EE8" w:rsidP="00E91EE8">
      <w:r w:rsidRPr="00E91EE8">
        <w:t>- Cookie Authentication + Authorize (Rol bazlı yetkilendirme)</w:t>
      </w:r>
    </w:p>
    <w:p w14:paraId="31AD1928" w14:textId="77777777" w:rsidR="00E91EE8" w:rsidRPr="00E91EE8" w:rsidRDefault="00E91EE8" w:rsidP="00E91EE8">
      <w:r w:rsidRPr="00E91EE8">
        <w:t>- Bootstrap 5 (UI) ve özel koyu tema (site.css)</w:t>
      </w:r>
    </w:p>
    <w:p w14:paraId="58AAD77D" w14:textId="77777777" w:rsidR="00E91EE8" w:rsidRPr="00E91EE8" w:rsidRDefault="00E91EE8" w:rsidP="00E91EE8">
      <w:r w:rsidRPr="00E91EE8">
        <w:t>- AJAX (fetch) ile kısmi güncellemeler</w:t>
      </w:r>
    </w:p>
    <w:p w14:paraId="2D19CCF3" w14:textId="77777777" w:rsidR="00E91EE8" w:rsidRPr="00E91EE8" w:rsidRDefault="00E91EE8" w:rsidP="00E91EE8"/>
    <w:p w14:paraId="51D84764" w14:textId="77777777" w:rsidR="00E91EE8" w:rsidRPr="00E91EE8" w:rsidRDefault="00E91EE8" w:rsidP="00E91EE8">
      <w:r w:rsidRPr="00E91EE8">
        <w:t>Tasarım Kararları:</w:t>
      </w:r>
    </w:p>
    <w:p w14:paraId="71379B3F" w14:textId="77777777" w:rsidR="00E91EE8" w:rsidRPr="00E91EE8" w:rsidRDefault="00E91EE8" w:rsidP="00E91EE8">
      <w:r w:rsidRPr="00E91EE8">
        <w:t>- Repository Deseni: EF Core’a doğrudan bağımlılığı azaltmak ve test edilebilirliği artırmak için generic `IRepository&lt;T&gt;` ve `EfRepository&lt;T&gt;` kullanıldı. Ekleme/güncelleme/silme sonrası kalıcılık için `SaveChangesAsync` zorunlu bırakıldı.</w:t>
      </w:r>
    </w:p>
    <w:p w14:paraId="7D4BAA82" w14:textId="77777777" w:rsidR="00E91EE8" w:rsidRPr="00E91EE8" w:rsidRDefault="00E91EE8" w:rsidP="00E91EE8">
      <w:r w:rsidRPr="00E91EE8">
        <w:t>- Navigation Yükleme: Basitlik için repository içinde `Include` zorunlu kılınmadı. Gerektiğinde ilgili controller’da gerekli navigation’lar ayrıca yüklendi (örn. kayıt listesinde `User` bilgisi manuel çekildi).</w:t>
      </w:r>
    </w:p>
    <w:p w14:paraId="5AD92959" w14:textId="77777777" w:rsidR="00E91EE8" w:rsidRPr="00E91EE8" w:rsidRDefault="00E91EE8" w:rsidP="00E91EE8">
      <w:r w:rsidRPr="00E91EE8">
        <w:lastRenderedPageBreak/>
        <w:t>- Rol Bazlı Erişim: `EventsController` için Create/Edit/Delete; `RegistrationsController` ve `AdminController` için `[Authorize(Roles = "Admin,KulupYoneticisi")]` ile kısıtlamalar uygulandı. Navbar’da Yönetim linki yalnızca yetkili rollere gösterildi. “Register (kayıt ol)” aksiyonu tüm giriş yapan kullanıcılar için açık.</w:t>
      </w:r>
    </w:p>
    <w:p w14:paraId="5814195E" w14:textId="77777777" w:rsidR="00E91EE8" w:rsidRPr="00E91EE8" w:rsidRDefault="00E91EE8" w:rsidP="00E91EE8">
      <w:r w:rsidRPr="00E91EE8">
        <w:t>- Güvenlik: Form POST’larında `[ValidateAntiForgeryToken]` kullanıldı. Cookie auth ile kimlik doğrulama, Claims tabanlı rol bilgisi.</w:t>
      </w:r>
    </w:p>
    <w:p w14:paraId="161E036B" w14:textId="77777777" w:rsidR="00E91EE8" w:rsidRPr="00E91EE8" w:rsidRDefault="00E91EE8" w:rsidP="00E91EE8">
      <w:r w:rsidRPr="00E91EE8">
        <w:t>- Kullanılabilirlik: Etkinlik detayında ve ana sayfa kartlarında kayıt sonrası sayfa AJAX ile yenilenerek kontenjan/kayıtlı bilgilerinin anlık güncellenmesi sağlandı. Kayıt yönetiminde satır içi güncelleme (onay/katılım) yapıldı.</w:t>
      </w:r>
    </w:p>
    <w:p w14:paraId="1875D24D" w14:textId="77777777" w:rsidR="00E91EE8" w:rsidRPr="00E91EE8" w:rsidRDefault="00E91EE8" w:rsidP="00E91EE8">
      <w:r w:rsidRPr="00E91EE8">
        <w:t>- Tema/UX: Koyu tema ve okunabilir kontrast; tablo/fieldset/form bileşenlerine uygun renkler verildi.</w:t>
      </w:r>
    </w:p>
    <w:p w14:paraId="7B1190D0" w14:textId="77777777" w:rsidR="00E91EE8" w:rsidRPr="00E91EE8" w:rsidRDefault="00E91EE8" w:rsidP="00E91EE8"/>
    <w:p w14:paraId="3E966AC0" w14:textId="6BED6848" w:rsidR="00E91EE8" w:rsidRDefault="00E91EE8" w:rsidP="00E91EE8">
      <w:r w:rsidRPr="00E91EE8">
        <w:t>Örnekler (Repository, AJAX, LINQ)</w:t>
      </w:r>
    </w:p>
    <w:p w14:paraId="77F867FF" w14:textId="77777777" w:rsidR="00E91EE8" w:rsidRDefault="00E91EE8" w:rsidP="00E91EE8"/>
    <w:p w14:paraId="02B20B61" w14:textId="044528EE" w:rsidR="00E91EE8" w:rsidRDefault="00E91EE8" w:rsidP="00E91EE8">
      <w:pPr>
        <w:pStyle w:val="KonuBal"/>
      </w:pPr>
      <w:r w:rsidRPr="00E91EE8">
        <w:t>A) Repository (kullanım ve imzalar):</w:t>
      </w:r>
    </w:p>
    <w:p w14:paraId="58E08080" w14:textId="77777777" w:rsidR="00E91EE8" w:rsidRPr="00E91EE8" w:rsidRDefault="00E91EE8" w:rsidP="00E91EE8">
      <w:r w:rsidRPr="00E91EE8">
        <w:t>IRepository&lt;T&gt;</w:t>
      </w:r>
    </w:p>
    <w:p w14:paraId="37AE863E" w14:textId="77777777" w:rsidR="00E91EE8" w:rsidRPr="00E91EE8" w:rsidRDefault="00E91EE8" w:rsidP="00E91EE8">
      <w:r w:rsidRPr="00E91EE8">
        <w:t>- Task&lt;T?&gt; GetByIdAsync(int id)</w:t>
      </w:r>
    </w:p>
    <w:p w14:paraId="3D60C6E6" w14:textId="77777777" w:rsidR="00E91EE8" w:rsidRPr="00E91EE8" w:rsidRDefault="00E91EE8" w:rsidP="00E91EE8">
      <w:r w:rsidRPr="00E91EE8">
        <w:t>- Task&lt;List&lt;T&gt;&gt; GetAllAsync()</w:t>
      </w:r>
    </w:p>
    <w:p w14:paraId="44BB3F3E" w14:textId="77777777" w:rsidR="00E91EE8" w:rsidRPr="00E91EE8" w:rsidRDefault="00E91EE8" w:rsidP="00E91EE8">
      <w:r w:rsidRPr="00E91EE8">
        <w:t>- Task&lt;List&lt;T&gt;&gt; FindAsync(Expression&lt;Func&lt;T, bool&gt;&gt; predicate)</w:t>
      </w:r>
    </w:p>
    <w:p w14:paraId="5E76179F" w14:textId="77777777" w:rsidR="00E91EE8" w:rsidRPr="00E91EE8" w:rsidRDefault="00E91EE8" w:rsidP="00E91EE8">
      <w:r w:rsidRPr="00E91EE8">
        <w:t>- Task AddAsync(T entity)</w:t>
      </w:r>
    </w:p>
    <w:p w14:paraId="73751064" w14:textId="77777777" w:rsidR="00E91EE8" w:rsidRPr="00E91EE8" w:rsidRDefault="00E91EE8" w:rsidP="00E91EE8">
      <w:r w:rsidRPr="00E91EE8">
        <w:t>- Task UpdateAsync(T entity)</w:t>
      </w:r>
    </w:p>
    <w:p w14:paraId="6D02C02A" w14:textId="77777777" w:rsidR="00E91EE8" w:rsidRPr="00E91EE8" w:rsidRDefault="00E91EE8" w:rsidP="00E91EE8">
      <w:r w:rsidRPr="00E91EE8">
        <w:t>- Task DeleteAsync(T entity)</w:t>
      </w:r>
    </w:p>
    <w:p w14:paraId="1D930492" w14:textId="77777777" w:rsidR="00E91EE8" w:rsidRPr="00E91EE8" w:rsidRDefault="00E91EE8" w:rsidP="00E91EE8">
      <w:r w:rsidRPr="00E91EE8">
        <w:t>- Task&lt;int&gt; SaveChangesAsync()</w:t>
      </w:r>
    </w:p>
    <w:p w14:paraId="2C230B83" w14:textId="77777777" w:rsidR="00E91EE8" w:rsidRPr="00E91EE8" w:rsidRDefault="00E91EE8" w:rsidP="00E91EE8"/>
    <w:p w14:paraId="577D7C73" w14:textId="77777777" w:rsidR="00E91EE8" w:rsidRPr="00E91EE8" w:rsidRDefault="00E91EE8" w:rsidP="00E91EE8">
      <w:r w:rsidRPr="00E91EE8">
        <w:t>EfRepository&lt;T&gt;</w:t>
      </w:r>
    </w:p>
    <w:p w14:paraId="041C3C25" w14:textId="77777777" w:rsidR="00E91EE8" w:rsidRPr="00E91EE8" w:rsidRDefault="00E91EE8" w:rsidP="00E91EE8">
      <w:r w:rsidRPr="00E91EE8">
        <w:t>- EF Core DbContext ve DbSet&lt;T&gt; ile yukarıdaki imzaların uygulanması.</w:t>
      </w:r>
    </w:p>
    <w:p w14:paraId="4A3C0E4A" w14:textId="77777777" w:rsidR="00E91EE8" w:rsidRPr="00E91EE8" w:rsidRDefault="00E91EE8" w:rsidP="00E91EE8"/>
    <w:p w14:paraId="7CFD0538" w14:textId="77777777" w:rsidR="00E91EE8" w:rsidRPr="00E91EE8" w:rsidRDefault="00E91EE8" w:rsidP="00E91EE8">
      <w:r w:rsidRPr="00E91EE8">
        <w:t>Kullanım örnekleri (özet):</w:t>
      </w:r>
    </w:p>
    <w:p w14:paraId="11BE3B78" w14:textId="77777777" w:rsidR="00E91EE8" w:rsidRPr="00E91EE8" w:rsidRDefault="00E91EE8" w:rsidP="00E91EE8">
      <w:r w:rsidRPr="00E91EE8">
        <w:t>// Ekleme</w:t>
      </w:r>
    </w:p>
    <w:p w14:paraId="49FC2377" w14:textId="77777777" w:rsidR="00E91EE8" w:rsidRPr="00E91EE8" w:rsidRDefault="00E91EE8" w:rsidP="00E91EE8">
      <w:r w:rsidRPr="00E91EE8">
        <w:t>await _eventsRepo.AddAsync(new Event { ClubId = 1, Baslik = "Yeni", BaslangicTarihi = DateTime.UtcNow, BitisTarihi = DateTime.UtcNow.AddHours(2), Kontenjan = 30, Durum = "Planlandi" });</w:t>
      </w:r>
    </w:p>
    <w:p w14:paraId="68E960E6" w14:textId="77777777" w:rsidR="00E91EE8" w:rsidRPr="00E91EE8" w:rsidRDefault="00E91EE8" w:rsidP="00E91EE8">
      <w:r w:rsidRPr="00E91EE8">
        <w:t>await _eventsRepo.SaveChangesAsync();</w:t>
      </w:r>
    </w:p>
    <w:p w14:paraId="5C373B22" w14:textId="77777777" w:rsidR="00E91EE8" w:rsidRPr="00E91EE8" w:rsidRDefault="00E91EE8" w:rsidP="00E91EE8"/>
    <w:p w14:paraId="4DE4708D" w14:textId="77777777" w:rsidR="00E91EE8" w:rsidRPr="00E91EE8" w:rsidRDefault="00E91EE8" w:rsidP="00E91EE8">
      <w:r w:rsidRPr="00E91EE8">
        <w:lastRenderedPageBreak/>
        <w:t>// Güncelleme</w:t>
      </w:r>
    </w:p>
    <w:p w14:paraId="4FBEABF6" w14:textId="77777777" w:rsidR="00E91EE8" w:rsidRPr="00E91EE8" w:rsidRDefault="00E91EE8" w:rsidP="00E91EE8">
      <w:r w:rsidRPr="00E91EE8">
        <w:t>var reg = (await _regsRepo.FindAsync(r =&gt; r.Id == id)).FirstOrDefault();</w:t>
      </w:r>
    </w:p>
    <w:p w14:paraId="60D7D4EE" w14:textId="77777777" w:rsidR="00E91EE8" w:rsidRPr="00E91EE8" w:rsidRDefault="00E91EE8" w:rsidP="00E91EE8">
      <w:r w:rsidRPr="00E91EE8">
        <w:t>if (reg != null) {</w:t>
      </w:r>
    </w:p>
    <w:p w14:paraId="5310A320" w14:textId="77777777" w:rsidR="00E91EE8" w:rsidRPr="00E91EE8" w:rsidRDefault="00E91EE8" w:rsidP="00E91EE8">
      <w:r w:rsidRPr="00E91EE8">
        <w:t xml:space="preserve">    reg.OnayDurumu = "Onaylı";</w:t>
      </w:r>
    </w:p>
    <w:p w14:paraId="404ED559" w14:textId="77777777" w:rsidR="00E91EE8" w:rsidRPr="00E91EE8" w:rsidRDefault="00E91EE8" w:rsidP="00E91EE8">
      <w:r w:rsidRPr="00E91EE8">
        <w:t xml:space="preserve">    await _regsRepo.UpdateAsync(reg);</w:t>
      </w:r>
    </w:p>
    <w:p w14:paraId="2B5B7F31" w14:textId="77777777" w:rsidR="00E91EE8" w:rsidRPr="00E91EE8" w:rsidRDefault="00E91EE8" w:rsidP="00E91EE8">
      <w:r w:rsidRPr="00E91EE8">
        <w:t xml:space="preserve">    await _regsRepo.SaveChangesAsync();</w:t>
      </w:r>
    </w:p>
    <w:p w14:paraId="702B35B1" w14:textId="77777777" w:rsidR="00E91EE8" w:rsidRPr="00E91EE8" w:rsidRDefault="00E91EE8" w:rsidP="00E91EE8">
      <w:r w:rsidRPr="00E91EE8">
        <w:t>}</w:t>
      </w:r>
    </w:p>
    <w:p w14:paraId="44B7BEA9" w14:textId="77777777" w:rsidR="00E91EE8" w:rsidRPr="00E91EE8" w:rsidRDefault="00E91EE8" w:rsidP="00E91EE8"/>
    <w:p w14:paraId="581A40DF" w14:textId="77777777" w:rsidR="00E91EE8" w:rsidRPr="00E91EE8" w:rsidRDefault="00E91EE8" w:rsidP="00E91EE8">
      <w:r w:rsidRPr="00E91EE8">
        <w:t>// Silme</w:t>
      </w:r>
    </w:p>
    <w:p w14:paraId="02377EEF" w14:textId="77777777" w:rsidR="00E91EE8" w:rsidRPr="00E91EE8" w:rsidRDefault="00E91EE8" w:rsidP="00E91EE8">
      <w:r w:rsidRPr="00E91EE8">
        <w:t>var evt = await _eventsRepo.GetByIdAsync(id);</w:t>
      </w:r>
    </w:p>
    <w:p w14:paraId="260D5B16" w14:textId="77777777" w:rsidR="00E91EE8" w:rsidRPr="00E91EE8" w:rsidRDefault="00E91EE8" w:rsidP="00E91EE8">
      <w:r w:rsidRPr="00E91EE8">
        <w:t>if (evt != null) {</w:t>
      </w:r>
    </w:p>
    <w:p w14:paraId="696C20AD" w14:textId="77777777" w:rsidR="00E91EE8" w:rsidRPr="00E91EE8" w:rsidRDefault="00E91EE8" w:rsidP="00E91EE8">
      <w:r w:rsidRPr="00E91EE8">
        <w:t xml:space="preserve">    await _eventsRepo.DeleteAsync(evt);</w:t>
      </w:r>
    </w:p>
    <w:p w14:paraId="742E7AD7" w14:textId="77777777" w:rsidR="00E91EE8" w:rsidRPr="00E91EE8" w:rsidRDefault="00E91EE8" w:rsidP="00E91EE8">
      <w:r w:rsidRPr="00E91EE8">
        <w:t xml:space="preserve">    await _eventsRepo.SaveChangesAsync();</w:t>
      </w:r>
    </w:p>
    <w:p w14:paraId="485FBDB9" w14:textId="362B7CD2" w:rsidR="00E91EE8" w:rsidRDefault="00E91EE8" w:rsidP="00E91EE8">
      <w:r w:rsidRPr="00E91EE8">
        <w:t>}</w:t>
      </w:r>
    </w:p>
    <w:p w14:paraId="2317A69A" w14:textId="77777777" w:rsidR="00E91EE8" w:rsidRDefault="00E91EE8" w:rsidP="00E91EE8"/>
    <w:p w14:paraId="24B1574E" w14:textId="147A519C" w:rsidR="00E91EE8" w:rsidRDefault="00E91EE8" w:rsidP="00E91EE8">
      <w:pPr>
        <w:pStyle w:val="KonuBal"/>
      </w:pPr>
      <w:r w:rsidRPr="00E91EE8">
        <w:t>B) LINQ örnekleri (filtreleme ve sayma):</w:t>
      </w:r>
    </w:p>
    <w:p w14:paraId="65036DA2" w14:textId="77777777" w:rsidR="00E91EE8" w:rsidRPr="00E91EE8" w:rsidRDefault="00E91EE8" w:rsidP="00E91EE8">
      <w:r w:rsidRPr="00E91EE8">
        <w:t>// Etkinlik filtreleme (kulüp, tarih aralığı, durum)</w:t>
      </w:r>
    </w:p>
    <w:p w14:paraId="4F91D830" w14:textId="77777777" w:rsidR="00E91EE8" w:rsidRPr="00E91EE8" w:rsidRDefault="00E91EE8" w:rsidP="00E91EE8">
      <w:r w:rsidRPr="00E91EE8">
        <w:t>var list = await _eventsRepo.GetAllAsync();</w:t>
      </w:r>
    </w:p>
    <w:p w14:paraId="291F7857" w14:textId="77777777" w:rsidR="00E91EE8" w:rsidRPr="00E91EE8" w:rsidRDefault="00E91EE8" w:rsidP="00E91EE8">
      <w:r w:rsidRPr="00E91EE8">
        <w:t>var q = list.AsQueryable();</w:t>
      </w:r>
    </w:p>
    <w:p w14:paraId="37585F59" w14:textId="77777777" w:rsidR="00E91EE8" w:rsidRPr="00E91EE8" w:rsidRDefault="00E91EE8" w:rsidP="00E91EE8">
      <w:r w:rsidRPr="00E91EE8">
        <w:t>if (clubId.HasValue) q = q.Where(e =&gt; e.ClubId == clubId);</w:t>
      </w:r>
    </w:p>
    <w:p w14:paraId="544EA695" w14:textId="77777777" w:rsidR="00E91EE8" w:rsidRPr="00E91EE8" w:rsidRDefault="00E91EE8" w:rsidP="00E91EE8">
      <w:r w:rsidRPr="00E91EE8">
        <w:t>if (start.HasValue) q = q.Where(e =&gt; e.BaslangicTarihi &gt;= start);</w:t>
      </w:r>
    </w:p>
    <w:p w14:paraId="68598661" w14:textId="77777777" w:rsidR="00E91EE8" w:rsidRPr="00E91EE8" w:rsidRDefault="00E91EE8" w:rsidP="00E91EE8">
      <w:r w:rsidRPr="00E91EE8">
        <w:t>if (end.HasValue) q = q.Where(e =&gt; e.BitisTarihi &lt;= end);</w:t>
      </w:r>
    </w:p>
    <w:p w14:paraId="4D8538CA" w14:textId="77777777" w:rsidR="00E91EE8" w:rsidRPr="00E91EE8" w:rsidRDefault="00E91EE8" w:rsidP="00E91EE8">
      <w:r w:rsidRPr="00E91EE8">
        <w:t>if (!string.IsNullOrWhiteSpace(durum)) q = q.Where(e =&gt; e.Durum == durum);</w:t>
      </w:r>
    </w:p>
    <w:p w14:paraId="0AE07966" w14:textId="77777777" w:rsidR="00E91EE8" w:rsidRPr="00E91EE8" w:rsidRDefault="00E91EE8" w:rsidP="00E91EE8">
      <w:r w:rsidRPr="00E91EE8">
        <w:t>q = q.OrderBy(e =&gt; e.BaslangicTarihi);</w:t>
      </w:r>
    </w:p>
    <w:p w14:paraId="609DF3A0" w14:textId="77777777" w:rsidR="00E91EE8" w:rsidRPr="00E91EE8" w:rsidRDefault="00E91EE8" w:rsidP="00E91EE8">
      <w:r w:rsidRPr="00E91EE8">
        <w:t>var model = q.ToList();</w:t>
      </w:r>
    </w:p>
    <w:p w14:paraId="26983C75" w14:textId="77777777" w:rsidR="00E91EE8" w:rsidRPr="00E91EE8" w:rsidRDefault="00E91EE8" w:rsidP="00E91EE8"/>
    <w:p w14:paraId="39542D98" w14:textId="77777777" w:rsidR="00E91EE8" w:rsidRPr="00E91EE8" w:rsidRDefault="00E91EE8" w:rsidP="00E91EE8">
      <w:r w:rsidRPr="00E91EE8">
        <w:t>// Kayıt sayıları (kontenjan göstergesi)</w:t>
      </w:r>
    </w:p>
    <w:p w14:paraId="6D65F8EE" w14:textId="77777777" w:rsidR="00E91EE8" w:rsidRPr="00E91EE8" w:rsidRDefault="00E91EE8" w:rsidP="00E91EE8">
      <w:r w:rsidRPr="00E91EE8">
        <w:t>var counts = new Dictionary&lt;int,int&gt;();</w:t>
      </w:r>
    </w:p>
    <w:p w14:paraId="7C0BC50F" w14:textId="77777777" w:rsidR="00E91EE8" w:rsidRPr="00E91EE8" w:rsidRDefault="00E91EE8" w:rsidP="00E91EE8">
      <w:r w:rsidRPr="00E91EE8">
        <w:t>foreach (var e in model) {</w:t>
      </w:r>
    </w:p>
    <w:p w14:paraId="6A93C15D" w14:textId="77777777" w:rsidR="00E91EE8" w:rsidRPr="00E91EE8" w:rsidRDefault="00E91EE8" w:rsidP="00E91EE8">
      <w:r w:rsidRPr="00E91EE8">
        <w:t xml:space="preserve">    var regs = await _regsRepo.FindAsync(r =&gt; r.EventId == e.Id);</w:t>
      </w:r>
    </w:p>
    <w:p w14:paraId="416E02CC" w14:textId="77777777" w:rsidR="00E91EE8" w:rsidRPr="00E91EE8" w:rsidRDefault="00E91EE8" w:rsidP="00E91EE8">
      <w:r w:rsidRPr="00E91EE8">
        <w:lastRenderedPageBreak/>
        <w:t xml:space="preserve">    counts[e.Id] = regs.Count;</w:t>
      </w:r>
    </w:p>
    <w:p w14:paraId="346E292C" w14:textId="77777777" w:rsidR="00E91EE8" w:rsidRDefault="00E91EE8" w:rsidP="00E91EE8">
      <w:r w:rsidRPr="00E91EE8">
        <w:t>}</w:t>
      </w:r>
    </w:p>
    <w:p w14:paraId="7BC0533C" w14:textId="77777777" w:rsidR="00E91EE8" w:rsidRDefault="00E91EE8" w:rsidP="00E91EE8"/>
    <w:p w14:paraId="4A0EE26F" w14:textId="3EE7A622" w:rsidR="00E91EE8" w:rsidRDefault="00E91EE8" w:rsidP="00E91EE8">
      <w:pPr>
        <w:pStyle w:val="KonuBal"/>
      </w:pPr>
      <w:r w:rsidRPr="00E91EE8">
        <w:t>C) AJAX örnekleri</w:t>
      </w:r>
      <w:r>
        <w:t>:</w:t>
      </w:r>
    </w:p>
    <w:p w14:paraId="399CF2C8" w14:textId="77777777" w:rsidR="00E91EE8" w:rsidRPr="00E91EE8" w:rsidRDefault="00E91EE8" w:rsidP="00E91EE8"/>
    <w:p w14:paraId="551ABBF8" w14:textId="77777777" w:rsidR="00E91EE8" w:rsidRPr="00E91EE8" w:rsidRDefault="00E91EE8" w:rsidP="00E91EE8">
      <w:r w:rsidRPr="00E91EE8">
        <w:t>// Etkinliğe kayıt (Details veya Home)</w:t>
      </w:r>
    </w:p>
    <w:p w14:paraId="7DAA06B6" w14:textId="77777777" w:rsidR="00E91EE8" w:rsidRPr="00E91EE8" w:rsidRDefault="00E91EE8" w:rsidP="00E91EE8">
      <w:r w:rsidRPr="00E91EE8">
        <w:t>fetch('/Events/Register/" + id, { method: 'POST' })</w:t>
      </w:r>
    </w:p>
    <w:p w14:paraId="7ED06A5A" w14:textId="77777777" w:rsidR="00E91EE8" w:rsidRPr="00E91EE8" w:rsidRDefault="00E91EE8" w:rsidP="00E91EE8">
      <w:r w:rsidRPr="00E91EE8">
        <w:t xml:space="preserve">  .then(r =&gt; r.json())</w:t>
      </w:r>
    </w:p>
    <w:p w14:paraId="1C8CF0D0" w14:textId="77777777" w:rsidR="00E91EE8" w:rsidRPr="00E91EE8" w:rsidRDefault="00E91EE8" w:rsidP="00E91EE8">
      <w:r w:rsidRPr="00E91EE8">
        <w:t xml:space="preserve">  .then(d =&gt; { if (d.ok) location.reload(); else alert(d.message); });</w:t>
      </w:r>
    </w:p>
    <w:p w14:paraId="65FF279D" w14:textId="77777777" w:rsidR="00E91EE8" w:rsidRPr="00E91EE8" w:rsidRDefault="00E91EE8" w:rsidP="00E91EE8"/>
    <w:p w14:paraId="089F99E4" w14:textId="77777777" w:rsidR="00E91EE8" w:rsidRPr="00E91EE8" w:rsidRDefault="00E91EE8" w:rsidP="00E91EE8">
      <w:r w:rsidRPr="00E91EE8">
        <w:t>// Kayıt yönetimi (satır içi güncelleme)</w:t>
      </w:r>
    </w:p>
    <w:p w14:paraId="6DDF69DC" w14:textId="77777777" w:rsidR="00E91EE8" w:rsidRPr="00E91EE8" w:rsidRDefault="00E91EE8" w:rsidP="00E91EE8">
      <w:r w:rsidRPr="00E91EE8">
        <w:t>Promise.all([</w:t>
      </w:r>
    </w:p>
    <w:p w14:paraId="2EED194E" w14:textId="77777777" w:rsidR="00E91EE8" w:rsidRPr="00E91EE8" w:rsidRDefault="00E91EE8" w:rsidP="00E91EE8">
      <w:r w:rsidRPr="00E91EE8">
        <w:t xml:space="preserve">  fetch('/Registrations/UpdateStatus?id=' + id + '&amp;onay=' + encodeURIComponent(onay), { method: 'POST' }),</w:t>
      </w:r>
    </w:p>
    <w:p w14:paraId="58F08CE4" w14:textId="77777777" w:rsidR="00E91EE8" w:rsidRPr="00E91EE8" w:rsidRDefault="00E91EE8" w:rsidP="00E91EE8">
      <w:r w:rsidRPr="00E91EE8">
        <w:t xml:space="preserve">  fetch('/Registrations/MarkAttendance?id=' + id + '&amp;katilim=' + encodeURIComponent(katilim), { method: 'POST' })</w:t>
      </w:r>
    </w:p>
    <w:p w14:paraId="1F59F294" w14:textId="77777777" w:rsidR="00E91EE8" w:rsidRPr="00E91EE8" w:rsidRDefault="00E91EE8" w:rsidP="00E91EE8">
      <w:r w:rsidRPr="00E91EE8">
        <w:t>]).then(async ([r1, r2]) =&gt; {</w:t>
      </w:r>
    </w:p>
    <w:p w14:paraId="58BBD2E2" w14:textId="77777777" w:rsidR="00E91EE8" w:rsidRPr="00E91EE8" w:rsidRDefault="00E91EE8" w:rsidP="00E91EE8">
      <w:r w:rsidRPr="00E91EE8">
        <w:t xml:space="preserve">  const d1 = await r1.json();</w:t>
      </w:r>
    </w:p>
    <w:p w14:paraId="38960E01" w14:textId="77777777" w:rsidR="00E91EE8" w:rsidRPr="00E91EE8" w:rsidRDefault="00E91EE8" w:rsidP="00E91EE8">
      <w:r w:rsidRPr="00E91EE8">
        <w:t xml:space="preserve">  const d2 = await r2.json();</w:t>
      </w:r>
    </w:p>
    <w:p w14:paraId="6FA41766" w14:textId="77777777" w:rsidR="00E91EE8" w:rsidRPr="00E91EE8" w:rsidRDefault="00E91EE8" w:rsidP="00E91EE8">
      <w:r w:rsidRPr="00E91EE8">
        <w:t xml:space="preserve">  if (d1.ok &amp;&amp; d2.ok) { /* UI'da Kaydedildi göster */ }</w:t>
      </w:r>
    </w:p>
    <w:p w14:paraId="0522987F" w14:textId="77777777" w:rsidR="00E91EE8" w:rsidRPr="00E91EE8" w:rsidRDefault="00E91EE8" w:rsidP="00E91EE8">
      <w:r w:rsidRPr="00E91EE8">
        <w:t>});</w:t>
      </w:r>
    </w:p>
    <w:p w14:paraId="1B40FE1B" w14:textId="77777777" w:rsidR="00E91EE8" w:rsidRPr="00E91EE8" w:rsidRDefault="00E91EE8" w:rsidP="00E91EE8"/>
    <w:p w14:paraId="27610D9A" w14:textId="77777777" w:rsidR="00E91EE8" w:rsidRPr="00E91EE8" w:rsidRDefault="00E91EE8" w:rsidP="00E91EE8">
      <w:r w:rsidRPr="00E91EE8">
        <w:t>Notlar ve İyileştirme Fikirleri</w:t>
      </w:r>
    </w:p>
    <w:p w14:paraId="5153A4D6" w14:textId="77777777" w:rsidR="00E91EE8" w:rsidRPr="00E91EE8" w:rsidRDefault="00E91EE8" w:rsidP="00E91EE8">
      <w:r w:rsidRPr="00E91EE8">
        <w:t>--------------------------------</w:t>
      </w:r>
    </w:p>
    <w:p w14:paraId="10E7820F" w14:textId="77777777" w:rsidR="00E91EE8" w:rsidRPr="00E91EE8" w:rsidRDefault="00E91EE8" w:rsidP="00E91EE8">
      <w:r w:rsidRPr="00E91EE8">
        <w:t>- Repository’de `AsNoTracking()` ve `Include(...)` destekli yardımcılar eklenebilir (okuma performansı ve navigation yüklemeleri için).</w:t>
      </w:r>
    </w:p>
    <w:p w14:paraId="1C752489" w14:textId="77777777" w:rsidR="00E91EE8" w:rsidRPr="00E91EE8" w:rsidRDefault="00E91EE8" w:rsidP="00E91EE8">
      <w:r w:rsidRPr="00E91EE8">
        <w:t>- Kayıt (Register) işleminde şifre hash (örn. PBKDF2, BCrypt) ve minimum şifre kriterleri eklenebilir.</w:t>
      </w:r>
    </w:p>
    <w:p w14:paraId="55076041" w14:textId="77777777" w:rsidR="00E91EE8" w:rsidRPr="00E91EE8" w:rsidRDefault="00E91EE8" w:rsidP="00E91EE8">
      <w:r w:rsidRPr="00E91EE8">
        <w:t>- Etkinlikler için sayfalama (paging) ve gelişmiş arama (metin/etiket) eklenebilir.</w:t>
      </w:r>
    </w:p>
    <w:p w14:paraId="17047834" w14:textId="77777777" w:rsidR="00E91EE8" w:rsidRPr="00E91EE8" w:rsidRDefault="00E91EE8" w:rsidP="00E91EE8">
      <w:r w:rsidRPr="00E91EE8">
        <w:t>- Kayıt onay iş akışına e-posta bildirimi ve sınırlandırma (son kayıt tarihi) eklenebilir.</w:t>
      </w:r>
    </w:p>
    <w:p w14:paraId="5F2DBB60" w14:textId="21842D85" w:rsidR="00E91EE8" w:rsidRPr="00E91EE8" w:rsidRDefault="00E91EE8" w:rsidP="00E91EE8">
      <w:r w:rsidRPr="00E91EE8">
        <w:t>- Unit/integration testleriyle rol bazlı erişim ve iş kuralları doğrulanabilir.</w:t>
      </w:r>
    </w:p>
    <w:p w14:paraId="78890733" w14:textId="77777777" w:rsidR="00E91EE8" w:rsidRDefault="00E91EE8" w:rsidP="00E91EE8"/>
    <w:p w14:paraId="52769B3B" w14:textId="795895C2" w:rsidR="005C1610" w:rsidRDefault="005C1610" w:rsidP="00E91EE8">
      <w:r w:rsidRPr="005C1610">
        <w:lastRenderedPageBreak/>
        <w:drawing>
          <wp:inline distT="0" distB="0" distL="0" distR="0" wp14:anchorId="56762059" wp14:editId="48C0B695">
            <wp:extent cx="5732145" cy="2734310"/>
            <wp:effectExtent l="0" t="0" r="1905" b="8890"/>
            <wp:docPr id="101323113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113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5F08" w14:textId="77777777" w:rsidR="005C1610" w:rsidRDefault="005C1610" w:rsidP="00E91EE8"/>
    <w:p w14:paraId="1EE720C1" w14:textId="61DE4F38" w:rsidR="005C1610" w:rsidRDefault="005C1610" w:rsidP="00E91EE8">
      <w:r w:rsidRPr="005C1610">
        <w:drawing>
          <wp:inline distT="0" distB="0" distL="0" distR="0" wp14:anchorId="2892117B" wp14:editId="612D5190">
            <wp:extent cx="5732145" cy="2567940"/>
            <wp:effectExtent l="0" t="0" r="1905" b="3810"/>
            <wp:docPr id="825592138" name="Resim 1" descr="ekran görüntüsü, yazılım, multimedya yazılımı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2138" name="Resim 1" descr="ekran görüntüsü, yazılım, multimedya yazılımı, metin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CC1F" w14:textId="77777777" w:rsidR="005C1610" w:rsidRDefault="005C1610" w:rsidP="00E91EE8"/>
    <w:p w14:paraId="6476DA8C" w14:textId="7C51F7CE" w:rsidR="005C1610" w:rsidRDefault="005C1610" w:rsidP="00E91EE8">
      <w:r w:rsidRPr="005C1610">
        <w:drawing>
          <wp:inline distT="0" distB="0" distL="0" distR="0" wp14:anchorId="6F9C934B" wp14:editId="5833BF98">
            <wp:extent cx="5732145" cy="2392680"/>
            <wp:effectExtent l="0" t="0" r="1905" b="7620"/>
            <wp:docPr id="797477863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7863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B7FD" w14:textId="77777777" w:rsidR="005C1610" w:rsidRDefault="005C1610" w:rsidP="00E91EE8"/>
    <w:p w14:paraId="5A315EA8" w14:textId="311EAB99" w:rsidR="005C1610" w:rsidRDefault="00B2618D" w:rsidP="00E91EE8">
      <w:r w:rsidRPr="00B2618D">
        <w:lastRenderedPageBreak/>
        <w:drawing>
          <wp:inline distT="0" distB="0" distL="0" distR="0" wp14:anchorId="00A9E082" wp14:editId="03BC48AA">
            <wp:extent cx="5732145" cy="2389505"/>
            <wp:effectExtent l="0" t="0" r="1905" b="0"/>
            <wp:docPr id="299817848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7848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6E24" w14:textId="77777777" w:rsidR="00B2618D" w:rsidRDefault="00B2618D" w:rsidP="00E91EE8"/>
    <w:p w14:paraId="52C3696C" w14:textId="2EB1CC66" w:rsidR="00B2618D" w:rsidRPr="00E91EE8" w:rsidRDefault="00B2618D" w:rsidP="00E91EE8">
      <w:r w:rsidRPr="00B2618D">
        <w:drawing>
          <wp:inline distT="0" distB="0" distL="0" distR="0" wp14:anchorId="75FB1F32" wp14:editId="24C692A5">
            <wp:extent cx="5732145" cy="2583815"/>
            <wp:effectExtent l="0" t="0" r="1905" b="6985"/>
            <wp:docPr id="1920832546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2546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18D" w:rsidRPr="00E91EE8" w:rsidSect="00855982">
      <w:footerReference w:type="default" r:id="rId16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E5676" w14:textId="77777777" w:rsidR="006B35CF" w:rsidRDefault="006B35CF" w:rsidP="00855982">
      <w:pPr>
        <w:spacing w:after="0" w:line="240" w:lineRule="auto"/>
      </w:pPr>
      <w:r>
        <w:separator/>
      </w:r>
    </w:p>
  </w:endnote>
  <w:endnote w:type="continuationSeparator" w:id="0">
    <w:p w14:paraId="0C12DD91" w14:textId="77777777" w:rsidR="006B35CF" w:rsidRDefault="006B35CF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E9597D" w14:textId="77777777" w:rsidR="00855982" w:rsidRDefault="00855982">
        <w:pPr>
          <w:pStyle w:val="AltBilgi"/>
        </w:pPr>
        <w:r>
          <w:rPr>
            <w:lang w:bidi="tr-TR"/>
          </w:rPr>
          <w:fldChar w:fldCharType="begin"/>
        </w:r>
        <w:r>
          <w:rPr>
            <w:lang w:bidi="tr-TR"/>
          </w:rPr>
          <w:instrText xml:space="preserve"> PAGE   \* MERGEFORMAT </w:instrText>
        </w:r>
        <w:r>
          <w:rPr>
            <w:lang w:bidi="tr-TR"/>
          </w:rPr>
          <w:fldChar w:fldCharType="separate"/>
        </w:r>
        <w:r w:rsidR="007D2EDF">
          <w:rPr>
            <w:noProof/>
            <w:lang w:bidi="tr-TR"/>
          </w:rPr>
          <w:t>1</w:t>
        </w:r>
        <w:r>
          <w:rPr>
            <w:noProof/>
            <w:lang w:bidi="tr-T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C165E" w14:textId="77777777" w:rsidR="006B35CF" w:rsidRDefault="006B35CF" w:rsidP="00855982">
      <w:pPr>
        <w:spacing w:after="0" w:line="240" w:lineRule="auto"/>
      </w:pPr>
      <w:r>
        <w:separator/>
      </w:r>
    </w:p>
  </w:footnote>
  <w:footnote w:type="continuationSeparator" w:id="0">
    <w:p w14:paraId="7EDF8AF4" w14:textId="77777777" w:rsidR="006B35CF" w:rsidRDefault="006B35CF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48740950">
    <w:abstractNumId w:val="14"/>
  </w:num>
  <w:num w:numId="2" w16cid:durableId="15900449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4474773">
    <w:abstractNumId w:val="14"/>
  </w:num>
  <w:num w:numId="4" w16cid:durableId="1254238403">
    <w:abstractNumId w:val="14"/>
  </w:num>
  <w:num w:numId="5" w16cid:durableId="2017416936">
    <w:abstractNumId w:val="14"/>
  </w:num>
  <w:num w:numId="6" w16cid:durableId="945893557">
    <w:abstractNumId w:val="14"/>
  </w:num>
  <w:num w:numId="7" w16cid:durableId="1204906214">
    <w:abstractNumId w:val="14"/>
  </w:num>
  <w:num w:numId="8" w16cid:durableId="2325732">
    <w:abstractNumId w:val="14"/>
  </w:num>
  <w:num w:numId="9" w16cid:durableId="387218637">
    <w:abstractNumId w:val="14"/>
  </w:num>
  <w:num w:numId="10" w16cid:durableId="1228103161">
    <w:abstractNumId w:val="14"/>
  </w:num>
  <w:num w:numId="11" w16cid:durableId="532882933">
    <w:abstractNumId w:val="14"/>
  </w:num>
  <w:num w:numId="12" w16cid:durableId="487483173">
    <w:abstractNumId w:val="14"/>
  </w:num>
  <w:num w:numId="13" w16cid:durableId="2080709058">
    <w:abstractNumId w:val="10"/>
  </w:num>
  <w:num w:numId="14" w16cid:durableId="1683781831">
    <w:abstractNumId w:val="17"/>
  </w:num>
  <w:num w:numId="15" w16cid:durableId="87360081">
    <w:abstractNumId w:val="11"/>
  </w:num>
  <w:num w:numId="16" w16cid:durableId="1594122573">
    <w:abstractNumId w:val="12"/>
  </w:num>
  <w:num w:numId="17" w16cid:durableId="1857815309">
    <w:abstractNumId w:val="9"/>
  </w:num>
  <w:num w:numId="18" w16cid:durableId="4748098">
    <w:abstractNumId w:val="7"/>
  </w:num>
  <w:num w:numId="19" w16cid:durableId="2118983312">
    <w:abstractNumId w:val="6"/>
  </w:num>
  <w:num w:numId="20" w16cid:durableId="1024861282">
    <w:abstractNumId w:val="5"/>
  </w:num>
  <w:num w:numId="21" w16cid:durableId="2047294363">
    <w:abstractNumId w:val="4"/>
  </w:num>
  <w:num w:numId="22" w16cid:durableId="23017283">
    <w:abstractNumId w:val="8"/>
  </w:num>
  <w:num w:numId="23" w16cid:durableId="1086729755">
    <w:abstractNumId w:val="3"/>
  </w:num>
  <w:num w:numId="24" w16cid:durableId="1890453947">
    <w:abstractNumId w:val="2"/>
  </w:num>
  <w:num w:numId="25" w16cid:durableId="1136987940">
    <w:abstractNumId w:val="1"/>
  </w:num>
  <w:num w:numId="26" w16cid:durableId="1161309556">
    <w:abstractNumId w:val="0"/>
  </w:num>
  <w:num w:numId="27" w16cid:durableId="551381186">
    <w:abstractNumId w:val="13"/>
  </w:num>
  <w:num w:numId="28" w16cid:durableId="1155730073">
    <w:abstractNumId w:val="15"/>
  </w:num>
  <w:num w:numId="29" w16cid:durableId="19478098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E8"/>
    <w:rsid w:val="00154AA0"/>
    <w:rsid w:val="001D4362"/>
    <w:rsid w:val="003E75F8"/>
    <w:rsid w:val="005C1610"/>
    <w:rsid w:val="006B35CF"/>
    <w:rsid w:val="006E5391"/>
    <w:rsid w:val="007833A7"/>
    <w:rsid w:val="007D2EDF"/>
    <w:rsid w:val="00855982"/>
    <w:rsid w:val="009D1613"/>
    <w:rsid w:val="00A10484"/>
    <w:rsid w:val="00B2618D"/>
    <w:rsid w:val="00E91EE8"/>
    <w:rsid w:val="00F71086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CCD57"/>
  <w15:chartTrackingRefBased/>
  <w15:docId w15:val="{F4EC5838-BCB1-402B-9A15-BFA261E6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Balk1">
    <w:name w:val="heading 1"/>
    <w:basedOn w:val="Normal"/>
    <w:next w:val="Normal"/>
    <w:link w:val="Balk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link w:val="KonuBal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stBilgi">
    <w:name w:val="header"/>
    <w:basedOn w:val="Normal"/>
    <w:link w:val="stBilgiChar"/>
    <w:uiPriority w:val="99"/>
    <w:unhideWhenUsed/>
    <w:rsid w:val="00855982"/>
    <w:pPr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5982"/>
  </w:style>
  <w:style w:type="character" w:customStyle="1" w:styleId="Balk1Char">
    <w:name w:val="Başlık 1 Char"/>
    <w:basedOn w:val="VarsaylanParagrafYazTipi"/>
    <w:link w:val="Balk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855982"/>
    <w:pPr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5982"/>
  </w:style>
  <w:style w:type="paragraph" w:styleId="ResimYazs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outlineLvl w:val="9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D4362"/>
    <w:rPr>
      <w:rFonts w:ascii="Segoe UI" w:hAnsi="Segoe UI" w:cs="Segoe UI"/>
      <w:szCs w:val="18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1D4362"/>
    <w:rPr>
      <w:szCs w:val="16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1D4362"/>
    <w:rPr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1D4362"/>
    <w:rPr>
      <w:sz w:val="22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D4362"/>
    <w:rPr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D436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D4362"/>
    <w:rPr>
      <w:b/>
      <w:bCs/>
      <w:szCs w:val="2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1D4362"/>
    <w:rPr>
      <w:rFonts w:ascii="Segoe UI" w:hAnsi="Segoe UI" w:cs="Segoe UI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1D4362"/>
    <w:rPr>
      <w:szCs w:val="20"/>
    </w:rPr>
  </w:style>
  <w:style w:type="paragraph" w:styleId="ZarfD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1D4362"/>
    <w:rPr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D4362"/>
    <w:rPr>
      <w:rFonts w:ascii="Consolas" w:hAnsi="Consolas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kroMetni">
    <w:name w:val="macro"/>
    <w:link w:val="MakroMetni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1D4362"/>
    <w:rPr>
      <w:rFonts w:ascii="Consolas" w:hAnsi="Consolas"/>
      <w:szCs w:val="20"/>
    </w:rPr>
  </w:style>
  <w:style w:type="paragraph" w:styleId="DzMetin">
    <w:name w:val="Plain Text"/>
    <w:basedOn w:val="Normal"/>
    <w:link w:val="DzMetin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1D4362"/>
    <w:rPr>
      <w:rFonts w:ascii="Consolas" w:hAnsi="Consolas"/>
      <w:szCs w:val="21"/>
    </w:rPr>
  </w:style>
  <w:style w:type="paragraph" w:styleId="bekMetni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zlenenKpr">
    <w:name w:val="FollowedHyperlink"/>
    <w:basedOn w:val="VarsaylanParagrafYazTipi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Kpr">
    <w:name w:val="Hyperlink"/>
    <w:basedOn w:val="VarsaylanParagrafYazTipi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YerTutucuMetni">
    <w:name w:val="Placeholder Text"/>
    <w:basedOn w:val="VarsaylanParagrafYazTipi"/>
    <w:uiPriority w:val="99"/>
    <w:semiHidden/>
    <w:rsid w:val="007833A7"/>
    <w:rPr>
      <w:color w:val="595959" w:themeColor="text1" w:themeTint="A6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FD262C"/>
    <w:rPr>
      <w:i/>
      <w:iCs/>
      <w:color w:val="B35E06" w:themeColor="accent1" w:themeShade="BF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suf%20deniz%20acim\AppData\Roaming\Microsoft\Templates\Rapor%20tasar&#305;m&#305;%20(bo&#351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2248083F-5799-428D-8417-17F0418F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Rapor tasarımı (boş).dotx</Template>
  <TotalTime>31</TotalTime>
  <Pages>7</Pages>
  <Words>837</Words>
  <Characters>5934</Characters>
  <Application>Microsoft Office Word</Application>
  <DocSecurity>0</DocSecurity>
  <Lines>156</Lines>
  <Paragraphs>125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Yusuf Deniz Acim</dc:creator>
  <cp:lastModifiedBy>YUSUF A. 242516044</cp:lastModifiedBy>
  <cp:revision>2</cp:revision>
  <dcterms:created xsi:type="dcterms:W3CDTF">2025-12-26T07:46:00Z</dcterms:created>
  <dcterms:modified xsi:type="dcterms:W3CDTF">2025-12-26T10:38:00Z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